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7A4F1C" w14:textId="77777777" w:rsidR="00645E02" w:rsidRDefault="00645E02">
      <w:pPr>
        <w:spacing w:line="400" w:lineRule="exact"/>
        <w:jc w:val="center"/>
        <w:rPr>
          <w:rFonts w:ascii="楷体_GB2312" w:eastAsia="楷体_GB2312" w:hAnsi="宋体" w:hint="eastAsia"/>
          <w:sz w:val="28"/>
          <w:szCs w:val="28"/>
        </w:rPr>
      </w:pPr>
    </w:p>
    <w:p w14:paraId="7239DE7A" w14:textId="77777777" w:rsidR="00645E02" w:rsidRDefault="00645E02">
      <w:pPr>
        <w:spacing w:line="400" w:lineRule="exact"/>
        <w:jc w:val="center"/>
        <w:rPr>
          <w:rFonts w:ascii="楷体_GB2312" w:eastAsia="楷体_GB2312" w:hAnsi="宋体" w:hint="eastAsia"/>
          <w:sz w:val="28"/>
          <w:szCs w:val="28"/>
        </w:rPr>
      </w:pPr>
    </w:p>
    <w:p w14:paraId="3118F172" w14:textId="77777777" w:rsidR="00645E02" w:rsidRDefault="00645E02">
      <w:pPr>
        <w:spacing w:line="400" w:lineRule="exact"/>
        <w:jc w:val="center"/>
        <w:rPr>
          <w:rFonts w:ascii="楷体_GB2312" w:eastAsia="楷体_GB2312" w:hAnsi="宋体" w:hint="eastAsia"/>
          <w:sz w:val="28"/>
          <w:szCs w:val="28"/>
        </w:rPr>
      </w:pPr>
    </w:p>
    <w:p w14:paraId="24F37776" w14:textId="77777777" w:rsidR="00645E02" w:rsidRDefault="00645E02">
      <w:pPr>
        <w:spacing w:line="400" w:lineRule="exact"/>
        <w:jc w:val="center"/>
        <w:rPr>
          <w:rFonts w:ascii="楷体_GB2312" w:eastAsia="楷体_GB2312" w:hAnsi="宋体" w:hint="eastAsia"/>
          <w:sz w:val="28"/>
          <w:szCs w:val="28"/>
        </w:rPr>
      </w:pPr>
    </w:p>
    <w:p w14:paraId="2B3AA390" w14:textId="77777777" w:rsidR="00645E02" w:rsidRDefault="00645E02">
      <w:pPr>
        <w:spacing w:line="360" w:lineRule="auto"/>
        <w:jc w:val="center"/>
        <w:rPr>
          <w:rFonts w:ascii="华文中宋" w:eastAsia="华文中宋" w:hAnsi="华文中宋" w:hint="eastAsia"/>
          <w:sz w:val="52"/>
          <w:szCs w:val="52"/>
        </w:rPr>
      </w:pPr>
      <w:r>
        <w:rPr>
          <w:rFonts w:ascii="华文中宋" w:eastAsia="华文中宋" w:hAnsi="华文中宋" w:hint="eastAsia"/>
          <w:sz w:val="52"/>
          <w:szCs w:val="52"/>
        </w:rPr>
        <w:t>网络与信息安全管理员（信息安全管理员）简介</w:t>
      </w:r>
    </w:p>
    <w:p w14:paraId="03A19FE9" w14:textId="77777777" w:rsidR="00645E02" w:rsidRDefault="00645E02">
      <w:pPr>
        <w:spacing w:line="360" w:lineRule="auto"/>
        <w:jc w:val="center"/>
        <w:rPr>
          <w:rFonts w:ascii="宋体" w:hAnsi="宋体" w:hint="eastAsia"/>
          <w:b/>
          <w:sz w:val="24"/>
        </w:rPr>
      </w:pPr>
    </w:p>
    <w:p w14:paraId="6A8063E4" w14:textId="77777777" w:rsidR="00645E02" w:rsidRDefault="00645E02">
      <w:pPr>
        <w:spacing w:line="360" w:lineRule="auto"/>
        <w:jc w:val="center"/>
        <w:rPr>
          <w:rFonts w:ascii="宋体" w:hAnsi="宋体" w:hint="eastAsia"/>
          <w:b/>
          <w:sz w:val="24"/>
        </w:rPr>
      </w:pPr>
    </w:p>
    <w:p w14:paraId="5A850F26" w14:textId="77777777" w:rsidR="00645E02" w:rsidRDefault="00645E02">
      <w:pPr>
        <w:spacing w:line="360" w:lineRule="auto"/>
        <w:jc w:val="center"/>
        <w:rPr>
          <w:rFonts w:ascii="宋体" w:hAnsi="宋体" w:hint="eastAsia"/>
          <w:b/>
          <w:sz w:val="24"/>
        </w:rPr>
      </w:pPr>
    </w:p>
    <w:p w14:paraId="3DA2FF2B" w14:textId="77777777" w:rsidR="00645E02" w:rsidRDefault="00645E02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一、职业名称</w:t>
      </w:r>
    </w:p>
    <w:p w14:paraId="3123F0B6" w14:textId="77777777" w:rsidR="00645E02" w:rsidRDefault="00645E02">
      <w:pPr>
        <w:spacing w:line="360" w:lineRule="auto"/>
        <w:ind w:firstLineChars="300" w:firstLine="630"/>
        <w:rPr>
          <w:rFonts w:ascii="_x000B__x000C_" w:hAnsi="_x000B__x000C_" w:hint="eastAsia"/>
          <w:color w:val="000000"/>
          <w:szCs w:val="21"/>
        </w:rPr>
      </w:pPr>
      <w:r>
        <w:rPr>
          <w:rFonts w:ascii="_x000B__x000C_" w:hAnsi="_x000B__x000C_" w:hint="eastAsia"/>
          <w:color w:val="000000"/>
          <w:szCs w:val="21"/>
        </w:rPr>
        <w:t>网络与信息安全管理员（信息安全管理员）</w:t>
      </w:r>
    </w:p>
    <w:p w14:paraId="4AD632A9" w14:textId="77777777" w:rsidR="00645E02" w:rsidRDefault="00645E02">
      <w:pPr>
        <w:spacing w:line="360" w:lineRule="auto"/>
        <w:ind w:firstLineChars="200" w:firstLine="562"/>
        <w:rPr>
          <w:rFonts w:ascii="幼圆" w:eastAsia="幼圆" w:hAnsi="宋体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二、职业定义</w:t>
      </w:r>
    </w:p>
    <w:p w14:paraId="16624E3F" w14:textId="77777777" w:rsidR="00645E02" w:rsidRDefault="00645E02">
      <w:pPr>
        <w:spacing w:line="360" w:lineRule="auto"/>
        <w:ind w:firstLineChars="300" w:firstLine="630"/>
        <w:rPr>
          <w:rFonts w:ascii="_x000B__x000C_" w:hAnsi="_x000B__x000C_" w:hint="eastAsia"/>
          <w:color w:val="000000"/>
          <w:szCs w:val="21"/>
        </w:rPr>
      </w:pPr>
      <w:r>
        <w:rPr>
          <w:rFonts w:ascii="_x000B__x000C_" w:hAnsi="_x000B__x000C_" w:hint="eastAsia"/>
          <w:color w:val="000000"/>
          <w:szCs w:val="21"/>
        </w:rPr>
        <w:t>从事网络与信息安全管理、防护、监控工作的人员。</w:t>
      </w:r>
    </w:p>
    <w:p w14:paraId="546079FD" w14:textId="77777777" w:rsidR="00645E02" w:rsidRDefault="00645E02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三、工作内容</w:t>
      </w:r>
    </w:p>
    <w:p w14:paraId="1434B41B" w14:textId="77777777" w:rsidR="00645E02" w:rsidRDefault="00645E02">
      <w:pPr>
        <w:pStyle w:val="ac"/>
        <w:ind w:left="420"/>
        <w:rPr>
          <w:rFonts w:ascii="_x000B__x000C_" w:hAnsi="_x000B__x000C_" w:hint="eastAsia"/>
          <w:color w:val="000000"/>
          <w:szCs w:val="21"/>
        </w:rPr>
      </w:pPr>
      <w:r>
        <w:rPr>
          <w:rFonts w:ascii="_x000B__x000C_" w:hAnsi="_x000B__x000C_" w:hint="eastAsia"/>
          <w:color w:val="000000"/>
          <w:szCs w:val="21"/>
        </w:rPr>
        <w:t>从事的工作内容主要包括：（</w:t>
      </w:r>
      <w:r>
        <w:rPr>
          <w:rFonts w:ascii="_x000B__x000C_" w:hAnsi="_x000B__x000C_" w:hint="eastAsia"/>
          <w:color w:val="000000"/>
          <w:szCs w:val="21"/>
        </w:rPr>
        <w:t>1</w:t>
      </w:r>
      <w:r>
        <w:rPr>
          <w:rFonts w:ascii="_x000B__x000C_" w:hAnsi="_x000B__x000C_" w:hint="eastAsia"/>
          <w:color w:val="000000"/>
          <w:szCs w:val="21"/>
        </w:rPr>
        <w:t>）网络与信息安全防护：负责根据常见业务场景进行网络安全配置与防护、系统安全配置与防护、应用安全配置与防护、网络安全风险评估、新技术新应用安全防护等工作内容；（</w:t>
      </w:r>
      <w:r>
        <w:rPr>
          <w:rFonts w:ascii="_x000B__x000C_" w:hAnsi="_x000B__x000C_" w:hint="eastAsia"/>
          <w:color w:val="000000"/>
          <w:szCs w:val="21"/>
        </w:rPr>
        <w:t>2</w:t>
      </w:r>
      <w:r>
        <w:rPr>
          <w:rFonts w:ascii="_x000B__x000C_" w:hAnsi="_x000B__x000C_" w:hint="eastAsia"/>
          <w:color w:val="000000"/>
          <w:szCs w:val="21"/>
        </w:rPr>
        <w:t>）网络与信息安全管理：能根据网络需求进行网络安全管理、系统安全管理、应用安全管理、网络安全等级保护、应用安全评估、网络安全风险管理、网络安全等级保护、关键信息基础设施保护等工作内容；（</w:t>
      </w:r>
      <w:r>
        <w:rPr>
          <w:rFonts w:ascii="_x000B__x000C_" w:hAnsi="_x000B__x000C_" w:hint="eastAsia"/>
          <w:color w:val="000000"/>
          <w:szCs w:val="21"/>
        </w:rPr>
        <w:t>3</w:t>
      </w:r>
      <w:r>
        <w:rPr>
          <w:rFonts w:ascii="_x000B__x000C_" w:hAnsi="_x000B__x000C_" w:hint="eastAsia"/>
          <w:color w:val="000000"/>
          <w:szCs w:val="21"/>
        </w:rPr>
        <w:t>）网络与信息安全处置：能使用网络诊断工具进行网络安全事件监控与处置、系统安全事件监控与处置、应用安全事件监控与处置；网络安全事件监测、网络安全事件分析、网络安全事件响应、网络安全事件预警、网络安全事件证据保存、网络安全事件应急响应等工作内容；（</w:t>
      </w:r>
      <w:r>
        <w:rPr>
          <w:rFonts w:ascii="_x000B__x000C_" w:hAnsi="_x000B__x000C_" w:hint="eastAsia"/>
          <w:color w:val="000000"/>
          <w:szCs w:val="21"/>
        </w:rPr>
        <w:t>4</w:t>
      </w:r>
      <w:r>
        <w:rPr>
          <w:rFonts w:ascii="_x000B__x000C_" w:hAnsi="_x000B__x000C_" w:hint="eastAsia"/>
          <w:color w:val="000000"/>
          <w:szCs w:val="21"/>
        </w:rPr>
        <w:t>）培训与指导：能制定培训工作计划、工作方案；编写培训讲义、教材、课件，并进行培训宣讲；能对三级及以下级别人员进行技术指导、考核等工作内容。</w:t>
      </w:r>
    </w:p>
    <w:p w14:paraId="44EE3771" w14:textId="77777777" w:rsidR="00645E02" w:rsidRDefault="00645E02">
      <w:pPr>
        <w:pStyle w:val="ac"/>
        <w:ind w:left="420"/>
        <w:rPr>
          <w:rFonts w:ascii="_x000B__x000C_" w:hAnsi="_x000B__x000C_" w:hint="eastAsia"/>
          <w:color w:val="000000"/>
          <w:szCs w:val="21"/>
        </w:rPr>
      </w:pPr>
    </w:p>
    <w:p w14:paraId="01D1B668" w14:textId="77777777" w:rsidR="00645E02" w:rsidRDefault="00645E02">
      <w:pPr>
        <w:pStyle w:val="ac"/>
        <w:ind w:left="420" w:firstLineChars="0" w:firstLine="0"/>
        <w:rPr>
          <w:rFonts w:ascii="_x000B__x000C_" w:hAnsi="_x000B__x000C_" w:hint="eastAsia"/>
          <w:color w:val="000000"/>
          <w:szCs w:val="21"/>
        </w:rPr>
      </w:pPr>
    </w:p>
    <w:p w14:paraId="654F6AC7" w14:textId="77777777" w:rsidR="00645E02" w:rsidRDefault="00645E02">
      <w:pPr>
        <w:spacing w:line="360" w:lineRule="auto"/>
        <w:ind w:firstLineChars="300" w:firstLine="630"/>
        <w:rPr>
          <w:rFonts w:ascii="" w:hAnsi="" w:hint="eastAsia"/>
          <w:color w:val="000000"/>
          <w:szCs w:val="21"/>
        </w:rPr>
      </w:pPr>
    </w:p>
    <w:p w14:paraId="32C03A93" w14:textId="77777777" w:rsidR="00645E02" w:rsidRDefault="00645E02">
      <w:pPr>
        <w:spacing w:line="360" w:lineRule="auto"/>
        <w:ind w:firstLineChars="300" w:firstLine="630"/>
        <w:rPr>
          <w:rFonts w:ascii="" w:hAnsi="" w:hint="eastAsia"/>
          <w:color w:val="000000"/>
          <w:szCs w:val="21"/>
        </w:rPr>
      </w:pPr>
    </w:p>
    <w:sectPr w:rsidR="00645E02">
      <w:headerReference w:type="defaul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96088" w14:textId="77777777" w:rsidR="004B3486" w:rsidRDefault="004B3486">
      <w:r>
        <w:separator/>
      </w:r>
    </w:p>
  </w:endnote>
  <w:endnote w:type="continuationSeparator" w:id="0">
    <w:p w14:paraId="4BD3223A" w14:textId="77777777" w:rsidR="004B3486" w:rsidRDefault="004B3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_x000B__x000C_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195CE" w14:textId="77777777" w:rsidR="00645E02" w:rsidRDefault="00645E02">
    <w:pPr>
      <w:pStyle w:val="a7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3C4CDF85" w14:textId="77777777" w:rsidR="00645E02" w:rsidRDefault="00645E02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7722D" w14:textId="77777777" w:rsidR="00645E02" w:rsidRDefault="00645E02">
    <w:pPr>
      <w:pStyle w:val="a7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lang w:val="en-US" w:eastAsia="zh-CN"/>
      </w:rPr>
      <w:t>1</w:t>
    </w:r>
    <w:r>
      <w:rPr>
        <w:rStyle w:val="aa"/>
      </w:rPr>
      <w:fldChar w:fldCharType="end"/>
    </w:r>
  </w:p>
  <w:p w14:paraId="149413DF" w14:textId="77777777" w:rsidR="00645E02" w:rsidRDefault="00645E02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25EFC" w14:textId="77777777" w:rsidR="004B3486" w:rsidRDefault="004B3486">
      <w:r>
        <w:separator/>
      </w:r>
    </w:p>
  </w:footnote>
  <w:footnote w:type="continuationSeparator" w:id="0">
    <w:p w14:paraId="11EE4293" w14:textId="77777777" w:rsidR="004B3486" w:rsidRDefault="004B34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8D3A5" w14:textId="77777777" w:rsidR="00645E02" w:rsidRDefault="00645E02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172A27"/>
    <w:rsid w:val="002065C0"/>
    <w:rsid w:val="0029746F"/>
    <w:rsid w:val="00316B25"/>
    <w:rsid w:val="003F68BA"/>
    <w:rsid w:val="004A6E47"/>
    <w:rsid w:val="004B3486"/>
    <w:rsid w:val="004C6A04"/>
    <w:rsid w:val="005259CC"/>
    <w:rsid w:val="00543F14"/>
    <w:rsid w:val="005756C4"/>
    <w:rsid w:val="005B061B"/>
    <w:rsid w:val="00645E02"/>
    <w:rsid w:val="00650EAC"/>
    <w:rsid w:val="00662F45"/>
    <w:rsid w:val="00753090"/>
    <w:rsid w:val="00755CD3"/>
    <w:rsid w:val="007E2C68"/>
    <w:rsid w:val="008A4431"/>
    <w:rsid w:val="00941341"/>
    <w:rsid w:val="00B562E9"/>
    <w:rsid w:val="00C423B6"/>
    <w:rsid w:val="0FF13CDC"/>
    <w:rsid w:val="196277C6"/>
    <w:rsid w:val="1FA76E3A"/>
    <w:rsid w:val="39B524A8"/>
    <w:rsid w:val="596F49AE"/>
    <w:rsid w:val="5D0F7005"/>
    <w:rsid w:val="6E54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51F2F7"/>
  <w15:chartTrackingRefBased/>
  <w15:docId w15:val="{DCDBBEBD-8F92-4FE0-A94B-8BFB7AECB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pPr>
      <w:jc w:val="left"/>
    </w:pPr>
  </w:style>
  <w:style w:type="paragraph" w:styleId="a4">
    <w:name w:val="Body Text"/>
    <w:basedOn w:val="a"/>
    <w:link w:val="a5"/>
    <w:uiPriority w:val="1"/>
    <w:qFormat/>
    <w:pPr>
      <w:autoSpaceDE w:val="0"/>
      <w:autoSpaceDN w:val="0"/>
      <w:jc w:val="left"/>
    </w:pPr>
    <w:rPr>
      <w:rFonts w:ascii="宋体" w:hAnsi="宋体" w:cs="宋体"/>
      <w:kern w:val="0"/>
      <w:sz w:val="20"/>
    </w:rPr>
  </w:style>
  <w:style w:type="character" w:customStyle="1" w:styleId="a5">
    <w:name w:val="正文文本 字符"/>
    <w:link w:val="a4"/>
    <w:uiPriority w:val="1"/>
    <w:rPr>
      <w:rFonts w:ascii="宋体" w:hAnsi="宋体" w:cs="宋体"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semiHidden/>
    <w:rPr>
      <w:b/>
      <w:bCs/>
    </w:rPr>
  </w:style>
  <w:style w:type="character" w:styleId="aa">
    <w:name w:val="page number"/>
  </w:style>
  <w:style w:type="character" w:styleId="ab">
    <w:name w:val="annotation reference"/>
    <w:semiHidden/>
    <w:rPr>
      <w:sz w:val="21"/>
      <w:szCs w:val="21"/>
    </w:rPr>
  </w:style>
  <w:style w:type="character" w:customStyle="1" w:styleId="textmiw8t">
    <w:name w:val="text_miw8t"/>
  </w:style>
  <w:style w:type="paragraph" w:styleId="ac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>dell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《养老护理员》职业简介</dc:title>
  <dc:subject/>
  <dc:creator>yanyan.hu</dc:creator>
  <cp:keywords/>
  <dc:description/>
  <cp:lastModifiedBy>羊 小</cp:lastModifiedBy>
  <cp:revision>2</cp:revision>
  <dcterms:created xsi:type="dcterms:W3CDTF">2026-01-23T13:14:00Z</dcterms:created>
  <dcterms:modified xsi:type="dcterms:W3CDTF">2026-01-23T13:14:00Z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64E84AB2780346CCBC0C4210ED87BA09_12</vt:lpwstr>
  </property>
</Properties>
</file>